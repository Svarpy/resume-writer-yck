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FDFDF" w:themeColor="accent5" w:themeTint="33"/>
  <w:body>
    <w:p w14:paraId="0BABA8D2" w14:textId="6065304A" w:rsidR="00195EF4" w:rsidRPr="0040415F" w:rsidRDefault="00F62CF3" w:rsidP="0069681E">
      <w:pPr>
        <w:pStyle w:val="Title"/>
        <w:rPr>
          <w:rFonts w:cstheme="minorHAnsi"/>
          <w:sz w:val="40"/>
          <w:szCs w:val="40"/>
        </w:rPr>
      </w:pPr>
      <w:r w:rsidRPr="0040415F">
        <w:rPr>
          <w:rFonts w:cstheme="minorHAnsi"/>
          <w:sz w:val="40"/>
          <w:szCs w:val="40"/>
        </w:rPr>
        <w:t>Yashashchandra Kollu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670"/>
        <w:gridCol w:w="4410"/>
      </w:tblGrid>
      <w:tr w:rsidR="008B43F8" w:rsidRPr="00FE0104" w14:paraId="7309B11E" w14:textId="77777777" w:rsidTr="002A08A8">
        <w:trPr>
          <w:trHeight w:val="1197"/>
        </w:trPr>
        <w:tc>
          <w:tcPr>
            <w:tcW w:w="10080" w:type="dxa"/>
            <w:gridSpan w:val="2"/>
          </w:tcPr>
          <w:p w14:paraId="5378467F" w14:textId="146CDCC5" w:rsidR="008B43F8" w:rsidRPr="00FE0104" w:rsidRDefault="000511F6" w:rsidP="00304FD1">
            <w:pPr>
              <w:pStyle w:val="Subtitle"/>
              <w:rPr>
                <w:rFonts w:cstheme="minorHAnsi"/>
              </w:rPr>
            </w:pPr>
            <w:r w:rsidRPr="00FE0104">
              <w:rPr>
                <w:rFonts w:ascii="Apple Color Emoji" w:hAnsi="Apple Color Emoji" w:cs="Apple Color Emoji"/>
              </w:rPr>
              <w:t>✉️</w:t>
            </w:r>
            <w:r w:rsidR="008B43F8" w:rsidRPr="00FE0104">
              <w:rPr>
                <w:rFonts w:cstheme="minorHAnsi"/>
              </w:rPr>
              <w:t xml:space="preserve"> </w:t>
            </w:r>
            <w:hyperlink r:id="rId11" w:history="1">
              <w:r w:rsidR="00DD4FD1" w:rsidRPr="00FE0104">
                <w:rPr>
                  <w:rStyle w:val="Hyperlink"/>
                  <w:rFonts w:cstheme="minorHAnsi"/>
                  <w:color w:val="0070C0"/>
                  <w:u w:val="none"/>
                </w:rPr>
                <w:t>yashashchandrakollu1@gmail.com</w:t>
              </w:r>
            </w:hyperlink>
            <w:r w:rsidR="00DD4FD1" w:rsidRPr="00FE0104">
              <w:rPr>
                <w:rFonts w:cstheme="minorHAnsi"/>
              </w:rPr>
              <w:t xml:space="preserve"> </w:t>
            </w:r>
            <w:r w:rsidR="006F22D4" w:rsidRPr="00FE0104">
              <w:rPr>
                <w:rStyle w:val="Hyperlink"/>
                <w:rFonts w:cstheme="minorHAnsi"/>
                <w:color w:val="2F2F2F" w:themeColor="accent5" w:themeShade="80"/>
                <w:u w:val="none"/>
              </w:rPr>
              <w:t xml:space="preserve">| </w:t>
            </w:r>
            <w:r w:rsidR="00AA4BEF" w:rsidRPr="000577E3">
              <w:rPr>
                <mc:AlternateContent>
                  <mc:Choice Requires="w16se">
                    <w:rFonts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DE"/>
                </mc:Choice>
                <mc:Fallback>
                  <w:t>📞</w:t>
                </mc:Fallback>
              </mc:AlternateContent>
            </w:r>
            <w:r w:rsidR="00AA4BEF" w:rsidRPr="00FE0104">
              <w:rPr>
                <w:rFonts w:cstheme="minorHAnsi"/>
                <w:b w:val="0"/>
                <w:bCs/>
              </w:rPr>
              <w:t xml:space="preserve"> </w:t>
            </w:r>
            <w:hyperlink r:id="rId12" w:history="1">
              <w:r w:rsidR="00785BEE" w:rsidRPr="003E58E1">
                <w:rPr>
                  <w:rStyle w:val="Hyperlink"/>
                  <w:rFonts w:cstheme="minorHAnsi"/>
                  <w:color w:val="0070C0"/>
                  <w:u w:val="none"/>
                </w:rPr>
                <w:t xml:space="preserve">+1 </w:t>
              </w:r>
              <w:r w:rsidR="00AA4BEF" w:rsidRPr="003E58E1">
                <w:rPr>
                  <w:rStyle w:val="Hyperlink"/>
                  <w:rFonts w:cstheme="minorHAnsi"/>
                  <w:color w:val="0070C0"/>
                  <w:u w:val="none"/>
                </w:rPr>
                <w:t>(</w:t>
              </w:r>
              <w:r w:rsidR="0041590D" w:rsidRPr="003E58E1">
                <w:rPr>
                  <w:rStyle w:val="Hyperlink"/>
                  <w:rFonts w:cstheme="minorHAnsi"/>
                  <w:color w:val="0070C0"/>
                  <w:u w:val="none"/>
                </w:rPr>
                <w:t>205</w:t>
              </w:r>
              <w:r w:rsidR="00AA4BEF" w:rsidRPr="003E58E1">
                <w:rPr>
                  <w:rStyle w:val="Hyperlink"/>
                  <w:rFonts w:cstheme="minorHAnsi"/>
                  <w:color w:val="0070C0"/>
                  <w:u w:val="none"/>
                </w:rPr>
                <w:t xml:space="preserve">) </w:t>
              </w:r>
              <w:r w:rsidR="0041590D" w:rsidRPr="003E58E1">
                <w:rPr>
                  <w:rStyle w:val="Hyperlink"/>
                  <w:rFonts w:cstheme="minorHAnsi"/>
                  <w:color w:val="0070C0"/>
                  <w:u w:val="none"/>
                </w:rPr>
                <w:t>89</w:t>
              </w:r>
              <w:r w:rsidR="00AA4BEF" w:rsidRPr="003E58E1">
                <w:rPr>
                  <w:rStyle w:val="Hyperlink"/>
                  <w:rFonts w:cstheme="minorHAnsi"/>
                  <w:color w:val="0070C0"/>
                  <w:u w:val="none"/>
                </w:rPr>
                <w:t>7-</w:t>
              </w:r>
              <w:r w:rsidR="0041590D" w:rsidRPr="003E58E1">
                <w:rPr>
                  <w:rStyle w:val="Hyperlink"/>
                  <w:rFonts w:cstheme="minorHAnsi"/>
                  <w:color w:val="0070C0"/>
                  <w:u w:val="none"/>
                </w:rPr>
                <w:t>7790</w:t>
              </w:r>
            </w:hyperlink>
            <w:r w:rsidR="006F22D4" w:rsidRPr="00FE0104">
              <w:rPr>
                <w:rFonts w:cstheme="minorHAnsi"/>
              </w:rPr>
              <w:t xml:space="preserve"> </w:t>
            </w:r>
            <w:r w:rsidR="008F6B4F">
              <w:rPr>
                <w:rFonts w:cstheme="minorHAnsi"/>
              </w:rPr>
              <w:t xml:space="preserve">| </w:t>
            </w:r>
            <w:r w:rsidR="00286E4C">
              <w:rPr>
                <mc:AlternateContent>
                  <mc:Choice Requires="w16se">
                    <w:rFonts w:cstheme="minorHAnsi"/>
                  </mc:Choice>
                  <mc:Fallback>
                    <w:rFonts w:ascii="Apple Color Emoji" w:eastAsia="Apple Color Emoji" w:hAnsi="Apple Color Emoji" w:cs="Apple Color Emoji"/>
                  </mc:Fallback>
                </mc:AlternateContent>
              </w:rPr>
              <mc:AlternateContent>
                <mc:Choice Requires="w16se">
                  <w16se:symEx w16se:font="Apple Color Emoji" w16se:char="1F4CD"/>
                </mc:Choice>
                <mc:Fallback>
                  <w:t>📍</w:t>
                </mc:Fallback>
              </mc:AlternateContent>
            </w:r>
            <w:r w:rsidR="00286E4C">
              <w:rPr>
                <w:rFonts w:cstheme="minorHAnsi"/>
              </w:rPr>
              <w:t>Birmingham, Alabama</w:t>
            </w:r>
          </w:p>
          <w:p w14:paraId="4835578B" w14:textId="77777777" w:rsidR="008B43F8" w:rsidRPr="00FE0104" w:rsidRDefault="008B43F8" w:rsidP="00304FD1">
            <w:pPr>
              <w:rPr>
                <w:rFonts w:cstheme="minorHAnsi"/>
              </w:rPr>
            </w:pPr>
          </w:p>
          <w:p w14:paraId="416C4E6E" w14:textId="70C907B8" w:rsidR="008B43F8" w:rsidRPr="00FE0104" w:rsidRDefault="002A08A8" w:rsidP="008E016A">
            <w:pPr>
              <w:jc w:val="both"/>
              <w:rPr>
                <w:rFonts w:cstheme="minorHAnsi"/>
              </w:rPr>
            </w:pPr>
            <w:r w:rsidRPr="00FE0104">
              <w:rPr>
                <w:rFonts w:cstheme="minorHAnsi"/>
              </w:rPr>
              <w:t>Curious</w:t>
            </w:r>
            <w:r w:rsidR="00527F5D">
              <w:rPr>
                <w:rFonts w:cstheme="minorHAnsi"/>
              </w:rPr>
              <w:t xml:space="preserve">, </w:t>
            </w:r>
            <w:r w:rsidR="00785BEE" w:rsidRPr="00FE0104">
              <w:rPr>
                <w:rFonts w:cstheme="minorHAnsi"/>
              </w:rPr>
              <w:t>adaptable</w:t>
            </w:r>
            <w:r w:rsidR="00527F5D">
              <w:rPr>
                <w:rFonts w:cstheme="minorHAnsi"/>
              </w:rPr>
              <w:t xml:space="preserve"> and a </w:t>
            </w:r>
            <w:r w:rsidR="00720313">
              <w:rPr>
                <w:rFonts w:cstheme="minorHAnsi"/>
              </w:rPr>
              <w:t>continuous</w:t>
            </w:r>
            <w:r w:rsidR="00527F5D">
              <w:rPr>
                <w:rFonts w:cstheme="minorHAnsi"/>
              </w:rPr>
              <w:t xml:space="preserve">-learning </w:t>
            </w:r>
            <w:r w:rsidR="00416677">
              <w:rPr>
                <w:rFonts w:cstheme="minorHAnsi"/>
              </w:rPr>
              <w:t xml:space="preserve">software </w:t>
            </w:r>
            <w:r w:rsidR="00527F5D">
              <w:rPr>
                <w:rFonts w:cstheme="minorHAnsi"/>
              </w:rPr>
              <w:t>application developer</w:t>
            </w:r>
            <w:r w:rsidR="00785BEE" w:rsidRPr="00FE0104">
              <w:rPr>
                <w:rFonts w:cstheme="minorHAnsi"/>
              </w:rPr>
              <w:t>,</w:t>
            </w:r>
            <w:r w:rsidR="00E1581D" w:rsidRPr="00FE0104">
              <w:rPr>
                <w:rFonts w:cstheme="minorHAnsi"/>
              </w:rPr>
              <w:t xml:space="preserve"> </w:t>
            </w:r>
            <w:r w:rsidR="005352DD" w:rsidRPr="00FE0104">
              <w:rPr>
                <w:rFonts w:cstheme="minorHAnsi"/>
              </w:rPr>
              <w:t>with a solid foundation and expertise in full</w:t>
            </w:r>
            <w:r w:rsidR="00D4199F" w:rsidRPr="00FE0104">
              <w:rPr>
                <w:rFonts w:cstheme="minorHAnsi"/>
              </w:rPr>
              <w:t>-</w:t>
            </w:r>
            <w:r w:rsidR="005352DD" w:rsidRPr="00FE0104">
              <w:rPr>
                <w:rFonts w:cstheme="minorHAnsi"/>
              </w:rPr>
              <w:t>stack application development</w:t>
            </w:r>
            <w:r w:rsidR="001F1B01" w:rsidRPr="00FE0104">
              <w:rPr>
                <w:rFonts w:cstheme="minorHAnsi"/>
              </w:rPr>
              <w:t xml:space="preserve">, </w:t>
            </w:r>
            <w:r w:rsidR="009D7FF7" w:rsidRPr="00FE0104">
              <w:rPr>
                <w:rFonts w:cstheme="minorHAnsi"/>
              </w:rPr>
              <w:t>seeking dynamic</w:t>
            </w:r>
            <w:r w:rsidR="009F61EA" w:rsidRPr="00FE0104">
              <w:rPr>
                <w:rFonts w:cstheme="minorHAnsi"/>
              </w:rPr>
              <w:t xml:space="preserve"> roles</w:t>
            </w:r>
            <w:r w:rsidRPr="00FE0104">
              <w:rPr>
                <w:rFonts w:cstheme="minorHAnsi"/>
              </w:rPr>
              <w:t xml:space="preserve"> to apply</w:t>
            </w:r>
            <w:r w:rsidR="00527F5D">
              <w:rPr>
                <w:rFonts w:cstheme="minorHAnsi"/>
              </w:rPr>
              <w:t xml:space="preserve"> my</w:t>
            </w:r>
            <w:r w:rsidRPr="00FE0104">
              <w:rPr>
                <w:rFonts w:cstheme="minorHAnsi"/>
              </w:rPr>
              <w:t xml:space="preserve"> </w:t>
            </w:r>
            <w:r w:rsidR="00527F5D">
              <w:rPr>
                <w:rFonts w:cstheme="minorHAnsi"/>
              </w:rPr>
              <w:t xml:space="preserve">knowledge, learn more and </w:t>
            </w:r>
            <w:r w:rsidR="00612A80">
              <w:rPr>
                <w:rFonts w:cstheme="minorHAnsi"/>
              </w:rPr>
              <w:t>drive towards</w:t>
            </w:r>
            <w:r w:rsidR="00527F5D">
              <w:rPr>
                <w:rFonts w:cstheme="minorHAnsi"/>
              </w:rPr>
              <w:t xml:space="preserve"> organizational as well as personal growth.</w:t>
            </w:r>
          </w:p>
        </w:tc>
      </w:tr>
      <w:tr w:rsidR="008B43F8" w:rsidRPr="00FE0104" w14:paraId="1AFEC0AC" w14:textId="77777777" w:rsidTr="008B43F8">
        <w:trPr>
          <w:trHeight w:val="2748"/>
        </w:trPr>
        <w:tc>
          <w:tcPr>
            <w:tcW w:w="10080" w:type="dxa"/>
            <w:gridSpan w:val="2"/>
            <w:tcBorders>
              <w:top w:val="single" w:sz="24" w:space="0" w:color="5F5F5F" w:themeColor="accent5"/>
            </w:tcBorders>
          </w:tcPr>
          <w:p w14:paraId="55DCBFF6" w14:textId="0B0DD84B" w:rsidR="008B43F8" w:rsidRPr="00FE0104" w:rsidRDefault="00FA2EDF" w:rsidP="0010570D">
            <w:pPr>
              <w:pStyle w:val="Heading1"/>
              <w:rPr>
                <w:rFonts w:cstheme="minorHAnsi"/>
              </w:rPr>
            </w:pPr>
            <w:r w:rsidRPr="00FE0104">
              <w:rPr>
                <w:rFonts w:cstheme="minorHAnsi"/>
              </w:rPr>
              <w:t>WORK EXPERIENCE</w:t>
            </w:r>
          </w:p>
          <w:p w14:paraId="743A18A0" w14:textId="4CF9DA34" w:rsidR="00FA2EDF" w:rsidRPr="000737D5" w:rsidRDefault="00FA2EDF" w:rsidP="00FA2EDF">
            <w:pPr>
              <w:keepNext/>
              <w:keepLines/>
              <w:spacing w:before="120" w:line="240" w:lineRule="auto"/>
              <w:outlineLvl w:val="1"/>
              <w:rPr>
                <w:rFonts w:eastAsia="Times New Roman" w:cstheme="minorHAnsi"/>
                <w:b/>
                <w:caps/>
                <w:color w:val="2F2F2F"/>
                <w:sz w:val="22"/>
              </w:rPr>
            </w:pPr>
            <w:r w:rsidRPr="000737D5">
              <w:rPr>
                <w:rFonts w:eastAsia="Times New Roman" w:cstheme="minorHAnsi"/>
                <w:b/>
                <w:color w:val="2F2F2F"/>
                <w:sz w:val="22"/>
              </w:rPr>
              <w:t xml:space="preserve">DBS Tech India Pvt. Ltd. </w:t>
            </w:r>
            <w:r w:rsidR="002364E1" w:rsidRPr="00FE0104">
              <w:rPr>
                <w:rFonts w:eastAsia="Times New Roman" w:cstheme="minorHAnsi"/>
                <w:b/>
                <w:color w:val="2F2F2F"/>
                <w:sz w:val="22"/>
              </w:rPr>
              <w:t>|</w:t>
            </w:r>
            <w:r w:rsidRPr="000737D5">
              <w:rPr>
                <w:rFonts w:eastAsia="Times New Roman" w:cstheme="minorHAnsi"/>
                <w:b/>
                <w:color w:val="2F2F2F"/>
                <w:sz w:val="22"/>
              </w:rPr>
              <w:t xml:space="preserve"> Hyderabad, India</w:t>
            </w:r>
          </w:p>
          <w:p w14:paraId="73CF9F38" w14:textId="77777777" w:rsidR="00FA2EDF" w:rsidRPr="00FE0104" w:rsidRDefault="00FA2EDF" w:rsidP="00FA2EDF">
            <w:pPr>
              <w:keepNext/>
              <w:keepLines/>
              <w:spacing w:after="120"/>
              <w:outlineLvl w:val="2"/>
              <w:rPr>
                <w:rFonts w:eastAsia="Times New Roman" w:cstheme="minorHAnsi"/>
                <w:color w:val="2F2F2F"/>
                <w:sz w:val="22"/>
              </w:rPr>
            </w:pPr>
            <w:r w:rsidRPr="000737D5">
              <w:rPr>
                <w:rFonts w:eastAsia="Times New Roman" w:cstheme="minorHAnsi"/>
                <w:color w:val="2F2F2F"/>
                <w:sz w:val="22"/>
              </w:rPr>
              <w:t>July 2022 – July 2024</w:t>
            </w:r>
          </w:p>
          <w:p w14:paraId="735DFC7E" w14:textId="06061398" w:rsidR="002876DE" w:rsidRPr="00FE0104" w:rsidRDefault="0060583F" w:rsidP="002876DE">
            <w:pPr>
              <w:keepNext/>
              <w:keepLines/>
              <w:outlineLvl w:val="2"/>
              <w:rPr>
                <w:rFonts w:eastAsia="Times New Roman" w:cstheme="minorHAnsi"/>
                <w:b/>
                <w:color w:val="2F2F2F"/>
                <w:szCs w:val="26"/>
              </w:rPr>
            </w:pPr>
            <w:r>
              <w:rPr>
                <w:rFonts w:eastAsia="Times New Roman" w:cstheme="minorHAnsi"/>
                <w:b/>
                <w:color w:val="2F2F2F"/>
                <w:szCs w:val="26"/>
              </w:rPr>
              <w:t>Software Developer</w:t>
            </w:r>
            <w:r w:rsidR="002876DE" w:rsidRPr="00FE0104">
              <w:rPr>
                <w:rFonts w:eastAsia="Times New Roman" w:cstheme="minorHAnsi"/>
                <w:b/>
                <w:color w:val="2F2F2F"/>
                <w:szCs w:val="26"/>
              </w:rPr>
              <w:t xml:space="preserve"> (</w:t>
            </w:r>
            <w:r>
              <w:rPr>
                <w:rFonts w:eastAsia="Times New Roman" w:cstheme="minorHAnsi"/>
                <w:b/>
                <w:color w:val="2F2F2F"/>
                <w:szCs w:val="26"/>
              </w:rPr>
              <w:t>SDE II</w:t>
            </w:r>
            <w:r w:rsidR="002876DE" w:rsidRPr="00FE0104">
              <w:rPr>
                <w:rFonts w:eastAsia="Times New Roman" w:cstheme="minorHAnsi"/>
                <w:b/>
                <w:color w:val="2F2F2F"/>
                <w:szCs w:val="26"/>
              </w:rPr>
              <w:t>)</w:t>
            </w:r>
          </w:p>
          <w:p w14:paraId="77AC6E1F" w14:textId="77777777" w:rsidR="002876DE" w:rsidRPr="00FE0104" w:rsidRDefault="002876DE" w:rsidP="002876DE">
            <w:pPr>
              <w:jc w:val="both"/>
              <w:rPr>
                <w:rFonts w:eastAsia="Calibri" w:cstheme="minorHAnsi"/>
                <w:color w:val="2F2F2F"/>
              </w:rPr>
            </w:pPr>
            <w:r w:rsidRPr="00FE0104">
              <w:rPr>
                <w:rFonts w:eastAsia="Times New Roman" w:cstheme="minorHAnsi"/>
                <w:bCs/>
                <w:color w:val="2F2F2F"/>
                <w:szCs w:val="26"/>
              </w:rPr>
              <w:t xml:space="preserve">September 2023 </w:t>
            </w:r>
            <w:r w:rsidRPr="00FE0104">
              <w:rPr>
                <w:rFonts w:eastAsia="Times New Roman" w:cstheme="minorHAnsi"/>
                <w:color w:val="2F2F2F"/>
                <w:szCs w:val="26"/>
              </w:rPr>
              <w:t>– July 2024</w:t>
            </w:r>
          </w:p>
          <w:p w14:paraId="2D09A14F" w14:textId="5D8FD148" w:rsidR="002876DE" w:rsidRPr="00FE0104" w:rsidRDefault="002876DE" w:rsidP="002876DE">
            <w:pPr>
              <w:pStyle w:val="ListParagraph"/>
              <w:numPr>
                <w:ilvl w:val="0"/>
                <w:numId w:val="9"/>
              </w:numPr>
              <w:jc w:val="both"/>
              <w:rPr>
                <w:rFonts w:eastAsia="Calibri" w:cstheme="minorHAnsi"/>
                <w:color w:val="2F2F2F"/>
              </w:rPr>
            </w:pPr>
            <w:r w:rsidRPr="00FE0104">
              <w:rPr>
                <w:rFonts w:eastAsia="Calibri" w:cstheme="minorHAnsi"/>
                <w:color w:val="2F2F2F"/>
              </w:rPr>
              <w:t xml:space="preserve">Promoted to </w:t>
            </w:r>
            <w:r w:rsidRPr="00FE0104">
              <w:rPr>
                <w:rFonts w:eastAsia="Calibri" w:cstheme="minorHAnsi"/>
                <w:b/>
                <w:bCs/>
                <w:i/>
                <w:iCs/>
                <w:color w:val="2F2F2F"/>
              </w:rPr>
              <w:t>Analyst</w:t>
            </w:r>
            <w:r w:rsidRPr="00FE0104">
              <w:rPr>
                <w:rFonts w:eastAsia="Calibri" w:cstheme="minorHAnsi"/>
                <w:color w:val="2F2F2F"/>
              </w:rPr>
              <w:t xml:space="preserve"> role, awarded </w:t>
            </w:r>
            <w:r w:rsidRPr="00FE0104">
              <w:rPr>
                <w:rFonts w:eastAsia="Calibri" w:cstheme="minorHAnsi"/>
                <w:b/>
                <w:bCs/>
                <w:i/>
                <w:iCs/>
                <w:color w:val="2F2F2F"/>
              </w:rPr>
              <w:t>Super Rookie</w:t>
            </w:r>
            <w:r w:rsidRPr="00FE0104">
              <w:rPr>
                <w:rFonts w:eastAsia="Calibri" w:cstheme="minorHAnsi"/>
                <w:color w:val="2F2F2F"/>
              </w:rPr>
              <w:t xml:space="preserve"> and </w:t>
            </w:r>
            <w:r w:rsidRPr="00FE0104">
              <w:rPr>
                <w:rFonts w:eastAsia="Calibri" w:cstheme="minorHAnsi"/>
                <w:b/>
                <w:bCs/>
                <w:i/>
                <w:iCs/>
                <w:color w:val="2F2F2F"/>
              </w:rPr>
              <w:t>Super Techie</w:t>
            </w:r>
            <w:r w:rsidRPr="00FE0104">
              <w:rPr>
                <w:rFonts w:eastAsia="Calibri" w:cstheme="minorHAnsi"/>
                <w:color w:val="2F2F2F"/>
              </w:rPr>
              <w:t xml:space="preserve"> </w:t>
            </w:r>
            <w:r w:rsidR="00027112">
              <w:rPr>
                <w:rFonts w:eastAsia="Calibri" w:cstheme="minorHAnsi"/>
                <w:color w:val="2F2F2F"/>
              </w:rPr>
              <w:t xml:space="preserve">awards </w:t>
            </w:r>
            <w:r w:rsidRPr="00FE0104">
              <w:rPr>
                <w:rFonts w:eastAsia="Calibri" w:cstheme="minorHAnsi"/>
                <w:color w:val="2F2F2F"/>
              </w:rPr>
              <w:t xml:space="preserve">for my contributions towards the </w:t>
            </w:r>
            <w:r w:rsidR="00027112">
              <w:rPr>
                <w:rFonts w:eastAsia="Calibri" w:cstheme="minorHAnsi"/>
                <w:color w:val="2F2F2F"/>
              </w:rPr>
              <w:t>organization</w:t>
            </w:r>
            <w:r w:rsidRPr="00FE0104">
              <w:rPr>
                <w:rFonts w:eastAsia="Calibri" w:cstheme="minorHAnsi"/>
                <w:color w:val="2F2F2F"/>
              </w:rPr>
              <w:t xml:space="preserve"> </w:t>
            </w:r>
            <w:r w:rsidR="00027112">
              <w:rPr>
                <w:rFonts w:eastAsia="Calibri" w:cstheme="minorHAnsi"/>
                <w:color w:val="2F2F2F"/>
              </w:rPr>
              <w:t>across</w:t>
            </w:r>
            <w:r w:rsidRPr="00FE0104">
              <w:rPr>
                <w:rFonts w:eastAsia="Calibri" w:cstheme="minorHAnsi"/>
                <w:color w:val="2F2F2F"/>
              </w:rPr>
              <w:t xml:space="preserve"> multiple quarters in 2023 &amp; 2024.</w:t>
            </w:r>
          </w:p>
          <w:p w14:paraId="657E2BE3" w14:textId="231459AF" w:rsidR="002876DE" w:rsidRDefault="00027112" w:rsidP="002876DE">
            <w:pPr>
              <w:pStyle w:val="ListParagraph"/>
              <w:numPr>
                <w:ilvl w:val="0"/>
                <w:numId w:val="9"/>
              </w:numPr>
              <w:jc w:val="both"/>
              <w:rPr>
                <w:rFonts w:eastAsia="Calibri" w:cstheme="minorHAnsi"/>
                <w:color w:val="2F2F2F"/>
              </w:rPr>
            </w:pPr>
            <w:r>
              <w:rPr>
                <w:rFonts w:eastAsia="Calibri" w:cstheme="minorHAnsi"/>
                <w:color w:val="2F2F2F"/>
              </w:rPr>
              <w:t>Built</w:t>
            </w:r>
            <w:r w:rsidR="002876DE" w:rsidRPr="00FE0104">
              <w:rPr>
                <w:rFonts w:eastAsia="Calibri" w:cstheme="minorHAnsi"/>
                <w:color w:val="2F2F2F"/>
              </w:rPr>
              <w:t xml:space="preserve"> </w:t>
            </w:r>
            <w:r>
              <w:rPr>
                <w:rFonts w:eastAsia="Calibri" w:cstheme="minorHAnsi"/>
                <w:color w:val="2F2F2F"/>
              </w:rPr>
              <w:t>new</w:t>
            </w:r>
            <w:r w:rsidR="002876DE" w:rsidRPr="00FE0104">
              <w:rPr>
                <w:rFonts w:eastAsia="Calibri" w:cstheme="minorHAnsi"/>
                <w:color w:val="2F2F2F"/>
              </w:rPr>
              <w:t xml:space="preserve"> </w:t>
            </w:r>
            <w:r>
              <w:rPr>
                <w:rFonts w:eastAsia="Calibri" w:cstheme="minorHAnsi"/>
                <w:color w:val="2F2F2F"/>
              </w:rPr>
              <w:t>functionalities</w:t>
            </w:r>
            <w:r w:rsidR="002876DE" w:rsidRPr="00FE0104">
              <w:rPr>
                <w:rFonts w:eastAsia="Calibri" w:cstheme="minorHAnsi"/>
                <w:color w:val="2F2F2F"/>
              </w:rPr>
              <w:t xml:space="preserve"> for automating and standardizing internal </w:t>
            </w:r>
            <w:r>
              <w:rPr>
                <w:rFonts w:eastAsia="Calibri" w:cstheme="minorHAnsi"/>
                <w:color w:val="2F2F2F"/>
              </w:rPr>
              <w:t xml:space="preserve">build, test and </w:t>
            </w:r>
            <w:r w:rsidR="002876DE" w:rsidRPr="00FE0104">
              <w:rPr>
                <w:rFonts w:eastAsia="Calibri" w:cstheme="minorHAnsi"/>
                <w:color w:val="2F2F2F"/>
              </w:rPr>
              <w:t>deployment processes</w:t>
            </w:r>
            <w:r>
              <w:rPr>
                <w:rFonts w:eastAsia="Calibri" w:cstheme="minorHAnsi"/>
                <w:color w:val="2F2F2F"/>
              </w:rPr>
              <w:t>,</w:t>
            </w:r>
            <w:r w:rsidR="002876DE" w:rsidRPr="00FE0104">
              <w:rPr>
                <w:rFonts w:eastAsia="Calibri" w:cstheme="minorHAnsi"/>
                <w:color w:val="2F2F2F"/>
              </w:rPr>
              <w:t xml:space="preserve"> </w:t>
            </w:r>
            <w:r>
              <w:rPr>
                <w:rFonts w:eastAsia="Calibri" w:cstheme="minorHAnsi"/>
                <w:color w:val="2F2F2F"/>
              </w:rPr>
              <w:t xml:space="preserve">improving </w:t>
            </w:r>
            <w:r w:rsidRPr="00FE0104">
              <w:rPr>
                <w:rFonts w:eastAsia="Calibri" w:cstheme="minorHAnsi"/>
                <w:color w:val="2F2F2F"/>
              </w:rPr>
              <w:t>development</w:t>
            </w:r>
            <w:r w:rsidR="002876DE" w:rsidRPr="00FE0104">
              <w:rPr>
                <w:rFonts w:eastAsia="Calibri" w:cstheme="minorHAnsi"/>
                <w:color w:val="2F2F2F"/>
              </w:rPr>
              <w:t xml:space="preserve"> efficiency by 25%</w:t>
            </w:r>
            <w:r>
              <w:rPr>
                <w:rFonts w:eastAsia="Calibri" w:cstheme="minorHAnsi"/>
                <w:color w:val="2F2F2F"/>
              </w:rPr>
              <w:t xml:space="preserve"> reducing manual efforts</w:t>
            </w:r>
            <w:r w:rsidR="002876DE" w:rsidRPr="00FE0104">
              <w:rPr>
                <w:rFonts w:eastAsia="Calibri" w:cstheme="minorHAnsi"/>
                <w:color w:val="2F2F2F"/>
              </w:rPr>
              <w:t>.</w:t>
            </w:r>
          </w:p>
          <w:p w14:paraId="571993EE" w14:textId="33B25237" w:rsidR="00027112" w:rsidRPr="00FE0104" w:rsidRDefault="00027112" w:rsidP="002876DE">
            <w:pPr>
              <w:pStyle w:val="ListParagraph"/>
              <w:numPr>
                <w:ilvl w:val="0"/>
                <w:numId w:val="9"/>
              </w:numPr>
              <w:jc w:val="both"/>
              <w:rPr>
                <w:rFonts w:eastAsia="Calibri" w:cstheme="minorHAnsi"/>
                <w:color w:val="2F2F2F"/>
              </w:rPr>
            </w:pPr>
            <w:r>
              <w:rPr>
                <w:rFonts w:eastAsia="Calibri" w:cstheme="minorHAnsi"/>
                <w:color w:val="2F2F2F"/>
              </w:rPr>
              <w:t xml:space="preserve">Developed back-end APIs </w:t>
            </w:r>
            <w:r w:rsidR="00BF0671">
              <w:rPr>
                <w:rFonts w:eastAsia="Calibri" w:cstheme="minorHAnsi"/>
                <w:color w:val="2F2F2F"/>
              </w:rPr>
              <w:t>and multi module enhancements for DBS Bank customer service applications.</w:t>
            </w:r>
          </w:p>
          <w:p w14:paraId="3D68AA67" w14:textId="022B6F47" w:rsidR="002876DE" w:rsidRPr="00FE0104" w:rsidRDefault="00BF0671" w:rsidP="002876DE">
            <w:pPr>
              <w:pStyle w:val="ListParagraph"/>
              <w:numPr>
                <w:ilvl w:val="0"/>
                <w:numId w:val="9"/>
              </w:numPr>
              <w:spacing w:before="120"/>
              <w:jc w:val="both"/>
              <w:rPr>
                <w:rFonts w:eastAsia="Calibri" w:cstheme="minorHAnsi"/>
                <w:color w:val="2F2F2F"/>
              </w:rPr>
            </w:pPr>
            <w:r>
              <w:rPr>
                <w:rFonts w:eastAsia="Calibri" w:cstheme="minorHAnsi"/>
                <w:color w:val="2F2F2F"/>
              </w:rPr>
              <w:t>Mentored and T</w:t>
            </w:r>
            <w:r w:rsidR="002876DE" w:rsidRPr="00FE0104">
              <w:rPr>
                <w:rFonts w:eastAsia="Calibri" w:cstheme="minorHAnsi"/>
                <w:color w:val="2F2F2F"/>
              </w:rPr>
              <w:t xml:space="preserve">rained 4 new associates </w:t>
            </w:r>
            <w:r>
              <w:rPr>
                <w:rFonts w:eastAsia="Calibri" w:cstheme="minorHAnsi"/>
                <w:color w:val="2F2F2F"/>
              </w:rPr>
              <w:t>on</w:t>
            </w:r>
            <w:r w:rsidR="002876DE" w:rsidRPr="00FE0104">
              <w:rPr>
                <w:rFonts w:eastAsia="Calibri" w:cstheme="minorHAnsi"/>
                <w:color w:val="2F2F2F"/>
              </w:rPr>
              <w:t xml:space="preserve"> the </w:t>
            </w:r>
            <w:r>
              <w:rPr>
                <w:rFonts w:eastAsia="Calibri" w:cstheme="minorHAnsi"/>
                <w:color w:val="2F2F2F"/>
              </w:rPr>
              <w:t xml:space="preserve">application design, architecture, functional </w:t>
            </w:r>
            <w:r w:rsidR="002876DE" w:rsidRPr="00FE0104">
              <w:rPr>
                <w:rFonts w:eastAsia="Calibri" w:cstheme="minorHAnsi"/>
                <w:color w:val="2F2F2F"/>
              </w:rPr>
              <w:t>and development</w:t>
            </w:r>
            <w:r>
              <w:rPr>
                <w:rFonts w:eastAsia="Calibri" w:cstheme="minorHAnsi"/>
                <w:color w:val="2F2F2F"/>
              </w:rPr>
              <w:t>al workflows, debugging, troubleshooting and development best practices.</w:t>
            </w:r>
          </w:p>
          <w:p w14:paraId="55A0FF8D" w14:textId="5A7F71CA" w:rsidR="002364E1" w:rsidRPr="00FE0104" w:rsidRDefault="0060583F" w:rsidP="002364E1">
            <w:pPr>
              <w:keepNext/>
              <w:keepLines/>
              <w:outlineLvl w:val="2"/>
              <w:rPr>
                <w:rFonts w:eastAsia="Times New Roman" w:cstheme="minorHAnsi"/>
                <w:b/>
                <w:color w:val="2F2F2F"/>
                <w:szCs w:val="26"/>
              </w:rPr>
            </w:pPr>
            <w:r>
              <w:rPr>
                <w:rFonts w:eastAsia="Times New Roman" w:cstheme="minorHAnsi"/>
                <w:b/>
                <w:color w:val="2F2F2F"/>
                <w:szCs w:val="26"/>
              </w:rPr>
              <w:t>Software Developer</w:t>
            </w:r>
            <w:r w:rsidR="002364E1" w:rsidRPr="00FE0104">
              <w:rPr>
                <w:rFonts w:eastAsia="Times New Roman" w:cstheme="minorHAnsi"/>
                <w:b/>
                <w:color w:val="2F2F2F"/>
                <w:szCs w:val="26"/>
              </w:rPr>
              <w:t xml:space="preserve"> (</w:t>
            </w:r>
            <w:r>
              <w:rPr>
                <w:rFonts w:eastAsia="Times New Roman" w:cstheme="minorHAnsi"/>
                <w:b/>
                <w:color w:val="2F2F2F"/>
                <w:szCs w:val="26"/>
              </w:rPr>
              <w:t>SDE I</w:t>
            </w:r>
            <w:r w:rsidR="002364E1" w:rsidRPr="00FE0104">
              <w:rPr>
                <w:rFonts w:eastAsia="Times New Roman" w:cstheme="minorHAnsi"/>
                <w:b/>
                <w:color w:val="2F2F2F"/>
                <w:szCs w:val="26"/>
              </w:rPr>
              <w:t>)</w:t>
            </w:r>
          </w:p>
          <w:p w14:paraId="27E12B0C" w14:textId="37B1E61C" w:rsidR="002364E1" w:rsidRPr="00FE0104" w:rsidRDefault="002364E1" w:rsidP="005E4A1D">
            <w:pPr>
              <w:keepNext/>
              <w:keepLines/>
              <w:outlineLvl w:val="2"/>
              <w:rPr>
                <w:rFonts w:eastAsia="Times New Roman" w:cstheme="minorHAnsi"/>
                <w:bCs/>
                <w:color w:val="2F2F2F"/>
                <w:szCs w:val="26"/>
              </w:rPr>
            </w:pPr>
            <w:r w:rsidRPr="00FE0104">
              <w:rPr>
                <w:rFonts w:eastAsia="Times New Roman" w:cstheme="minorHAnsi"/>
                <w:bCs/>
                <w:color w:val="2F2F2F"/>
                <w:szCs w:val="26"/>
              </w:rPr>
              <w:t xml:space="preserve">July 2022 </w:t>
            </w:r>
            <w:r w:rsidRPr="000737D5">
              <w:rPr>
                <w:rFonts w:eastAsia="Times New Roman" w:cstheme="minorHAnsi"/>
                <w:color w:val="2F2F2F"/>
                <w:szCs w:val="26"/>
              </w:rPr>
              <w:t>–</w:t>
            </w:r>
            <w:r w:rsidRPr="00FE0104">
              <w:rPr>
                <w:rFonts w:eastAsia="Times New Roman" w:cstheme="minorHAnsi"/>
                <w:color w:val="2F2F2F"/>
                <w:szCs w:val="26"/>
              </w:rPr>
              <w:t xml:space="preserve"> </w:t>
            </w:r>
            <w:r w:rsidR="007B3655" w:rsidRPr="00FE0104">
              <w:rPr>
                <w:rFonts w:eastAsia="Times New Roman" w:cstheme="minorHAnsi"/>
                <w:color w:val="2F2F2F"/>
                <w:szCs w:val="26"/>
              </w:rPr>
              <w:t>September 2023</w:t>
            </w:r>
          </w:p>
          <w:p w14:paraId="7F1C1329" w14:textId="79296D49" w:rsidR="00FA2EDF" w:rsidRPr="00FE0104" w:rsidRDefault="00BF0671" w:rsidP="00FA2EDF">
            <w:pPr>
              <w:pStyle w:val="ListParagraph"/>
              <w:numPr>
                <w:ilvl w:val="0"/>
                <w:numId w:val="9"/>
              </w:numPr>
              <w:spacing w:before="120"/>
              <w:jc w:val="both"/>
              <w:rPr>
                <w:rFonts w:eastAsia="Calibri" w:cstheme="minorHAnsi"/>
                <w:color w:val="2F2F2F"/>
              </w:rPr>
            </w:pPr>
            <w:r>
              <w:rPr>
                <w:rFonts w:eastAsia="Calibri" w:cstheme="minorHAnsi"/>
                <w:color w:val="2F2F2F"/>
              </w:rPr>
              <w:t>Joined</w:t>
            </w:r>
            <w:r w:rsidR="00FA2EDF" w:rsidRPr="00FE0104">
              <w:rPr>
                <w:rFonts w:eastAsia="Calibri" w:cstheme="minorHAnsi"/>
                <w:color w:val="2F2F2F"/>
              </w:rPr>
              <w:t xml:space="preserve"> DBS Tech as a </w:t>
            </w:r>
            <w:r>
              <w:rPr>
                <w:rFonts w:eastAsia="Calibri" w:cstheme="minorHAnsi"/>
                <w:b/>
                <w:bCs/>
                <w:i/>
                <w:iCs/>
                <w:color w:val="2F2F2F"/>
              </w:rPr>
              <w:t>Software Developer</w:t>
            </w:r>
            <w:r w:rsidR="00FA2EDF" w:rsidRPr="00FE0104">
              <w:rPr>
                <w:rFonts w:eastAsia="Calibri" w:cstheme="minorHAnsi"/>
                <w:color w:val="2F2F2F"/>
              </w:rPr>
              <w:t xml:space="preserve">, </w:t>
            </w:r>
            <w:r w:rsidR="00996F4F">
              <w:rPr>
                <w:rFonts w:eastAsia="Calibri" w:cstheme="minorHAnsi"/>
                <w:color w:val="2F2F2F"/>
              </w:rPr>
              <w:t>developed</w:t>
            </w:r>
            <w:r w:rsidR="00FA2EDF" w:rsidRPr="00FE0104">
              <w:rPr>
                <w:rFonts w:eastAsia="Calibri" w:cstheme="minorHAnsi"/>
                <w:color w:val="2F2F2F"/>
              </w:rPr>
              <w:t xml:space="preserve"> </w:t>
            </w:r>
            <w:r w:rsidR="00996F4F">
              <w:rPr>
                <w:rFonts w:eastAsia="Calibri" w:cstheme="minorHAnsi"/>
                <w:color w:val="2F2F2F"/>
              </w:rPr>
              <w:t>multiple</w:t>
            </w:r>
            <w:r>
              <w:rPr>
                <w:rFonts w:eastAsia="Calibri" w:cstheme="minorHAnsi"/>
                <w:color w:val="2F2F2F"/>
              </w:rPr>
              <w:t xml:space="preserve"> font-end</w:t>
            </w:r>
            <w:r w:rsidR="00996F4F">
              <w:rPr>
                <w:rFonts w:eastAsia="Calibri" w:cstheme="minorHAnsi"/>
                <w:color w:val="2F2F2F"/>
              </w:rPr>
              <w:t xml:space="preserve"> features </w:t>
            </w:r>
            <w:r w:rsidR="00D32D24">
              <w:rPr>
                <w:rFonts w:eastAsia="Calibri" w:cstheme="minorHAnsi"/>
                <w:color w:val="2F2F2F"/>
              </w:rPr>
              <w:t>and back-end</w:t>
            </w:r>
            <w:r>
              <w:rPr>
                <w:rFonts w:eastAsia="Calibri" w:cstheme="minorHAnsi"/>
                <w:color w:val="2F2F2F"/>
              </w:rPr>
              <w:t xml:space="preserve"> APIs for</w:t>
            </w:r>
            <w:r w:rsidR="00D32D24">
              <w:rPr>
                <w:rFonts w:eastAsia="Calibri" w:cstheme="minorHAnsi"/>
                <w:color w:val="2F2F2F"/>
              </w:rPr>
              <w:t xml:space="preserve"> </w:t>
            </w:r>
            <w:r>
              <w:rPr>
                <w:rFonts w:eastAsia="Calibri" w:cstheme="minorHAnsi"/>
                <w:color w:val="2F2F2F"/>
              </w:rPr>
              <w:t>the</w:t>
            </w:r>
            <w:r w:rsidR="00FA2EDF" w:rsidRPr="00FE0104">
              <w:rPr>
                <w:rFonts w:eastAsia="Calibri" w:cstheme="minorHAnsi"/>
                <w:color w:val="2F2F2F"/>
              </w:rPr>
              <w:t xml:space="preserve"> </w:t>
            </w:r>
            <w:r>
              <w:rPr>
                <w:rFonts w:eastAsia="Calibri" w:cstheme="minorHAnsi"/>
                <w:color w:val="2F2F2F"/>
              </w:rPr>
              <w:t>b</w:t>
            </w:r>
            <w:r w:rsidR="00FA2EDF" w:rsidRPr="00FE0104">
              <w:rPr>
                <w:rFonts w:eastAsia="Calibri" w:cstheme="minorHAnsi"/>
                <w:color w:val="2F2F2F"/>
              </w:rPr>
              <w:t>ank’s customer service application.</w:t>
            </w:r>
          </w:p>
          <w:p w14:paraId="2E3DA976" w14:textId="109DB02D" w:rsidR="002105E3" w:rsidRDefault="00BF0671" w:rsidP="002105E3">
            <w:pPr>
              <w:pStyle w:val="ListParagraph"/>
              <w:numPr>
                <w:ilvl w:val="0"/>
                <w:numId w:val="9"/>
              </w:numPr>
              <w:spacing w:before="120"/>
              <w:jc w:val="both"/>
              <w:rPr>
                <w:rFonts w:eastAsia="Calibri" w:cstheme="minorHAnsi"/>
                <w:color w:val="2F2F2F"/>
              </w:rPr>
            </w:pPr>
            <w:r>
              <w:rPr>
                <w:rFonts w:eastAsia="Calibri" w:cstheme="minorHAnsi"/>
                <w:color w:val="2F2F2F"/>
              </w:rPr>
              <w:t>D</w:t>
            </w:r>
            <w:r w:rsidR="00FA2EDF" w:rsidRPr="00FE0104">
              <w:rPr>
                <w:rFonts w:eastAsia="Calibri" w:cstheme="minorHAnsi"/>
                <w:color w:val="2F2F2F"/>
              </w:rPr>
              <w:t xml:space="preserve">ebugged and resolved </w:t>
            </w:r>
            <w:r>
              <w:rPr>
                <w:rFonts w:eastAsia="Calibri" w:cstheme="minorHAnsi"/>
                <w:color w:val="2F2F2F"/>
              </w:rPr>
              <w:t>issues</w:t>
            </w:r>
            <w:r w:rsidR="00FA2EDF" w:rsidRPr="00FE0104">
              <w:rPr>
                <w:rFonts w:eastAsia="Calibri" w:cstheme="minorHAnsi"/>
                <w:color w:val="2F2F2F"/>
              </w:rPr>
              <w:t xml:space="preserve"> across </w:t>
            </w:r>
            <w:r w:rsidR="00D32D24">
              <w:rPr>
                <w:rFonts w:eastAsia="Calibri" w:cstheme="minorHAnsi"/>
                <w:color w:val="2F2F2F"/>
              </w:rPr>
              <w:t xml:space="preserve">backend </w:t>
            </w:r>
            <w:r>
              <w:rPr>
                <w:rFonts w:eastAsia="Calibri" w:cstheme="minorHAnsi"/>
                <w:color w:val="2F2F2F"/>
              </w:rPr>
              <w:t>services</w:t>
            </w:r>
            <w:r w:rsidR="005662D2">
              <w:rPr>
                <w:rFonts w:eastAsia="Calibri" w:cstheme="minorHAnsi"/>
                <w:color w:val="2F2F2F"/>
              </w:rPr>
              <w:t>,</w:t>
            </w:r>
            <w:r w:rsidR="00D32D24">
              <w:rPr>
                <w:rFonts w:eastAsia="Calibri" w:cstheme="minorHAnsi"/>
                <w:color w:val="2F2F2F"/>
              </w:rPr>
              <w:t xml:space="preserve"> </w:t>
            </w:r>
            <w:r w:rsidR="00725319">
              <w:rPr>
                <w:rFonts w:eastAsia="Calibri" w:cstheme="minorHAnsi"/>
                <w:color w:val="2F2F2F"/>
              </w:rPr>
              <w:t>enhancing</w:t>
            </w:r>
            <w:r w:rsidR="005662D2">
              <w:rPr>
                <w:rFonts w:eastAsia="Calibri" w:cstheme="minorHAnsi"/>
                <w:color w:val="2F2F2F"/>
              </w:rPr>
              <w:t xml:space="preserve"> </w:t>
            </w:r>
            <w:r>
              <w:rPr>
                <w:rFonts w:eastAsia="Calibri" w:cstheme="minorHAnsi"/>
                <w:color w:val="2F2F2F"/>
              </w:rPr>
              <w:t xml:space="preserve">API </w:t>
            </w:r>
            <w:r w:rsidR="00A2307E">
              <w:rPr>
                <w:rFonts w:eastAsia="Calibri" w:cstheme="minorHAnsi"/>
                <w:color w:val="2F2F2F"/>
              </w:rPr>
              <w:t>reliability</w:t>
            </w:r>
            <w:r w:rsidR="005662D2">
              <w:rPr>
                <w:rFonts w:eastAsia="Calibri" w:cstheme="minorHAnsi"/>
                <w:color w:val="2F2F2F"/>
              </w:rPr>
              <w:t xml:space="preserve"> and </w:t>
            </w:r>
            <w:r>
              <w:rPr>
                <w:rFonts w:eastAsia="Calibri" w:cstheme="minorHAnsi"/>
                <w:color w:val="2F2F2F"/>
              </w:rPr>
              <w:t>cache</w:t>
            </w:r>
            <w:r w:rsidR="00A2307E">
              <w:rPr>
                <w:rFonts w:eastAsia="Calibri" w:cstheme="minorHAnsi"/>
                <w:color w:val="2F2F2F"/>
              </w:rPr>
              <w:t xml:space="preserve"> efficiency for internal applications reducing backend latency.</w:t>
            </w:r>
          </w:p>
          <w:p w14:paraId="36723160" w14:textId="47D1AD14" w:rsidR="00725319" w:rsidRPr="002105E3" w:rsidRDefault="00A2307E" w:rsidP="002105E3">
            <w:pPr>
              <w:pStyle w:val="ListParagraph"/>
              <w:numPr>
                <w:ilvl w:val="0"/>
                <w:numId w:val="9"/>
              </w:numPr>
              <w:spacing w:before="120"/>
              <w:jc w:val="both"/>
              <w:rPr>
                <w:rFonts w:eastAsia="Calibri" w:cstheme="minorHAnsi"/>
                <w:color w:val="2F2F2F"/>
              </w:rPr>
            </w:pPr>
            <w:r>
              <w:rPr>
                <w:rFonts w:eastAsia="Calibri" w:cstheme="minorHAnsi"/>
                <w:color w:val="2F2F2F"/>
              </w:rPr>
              <w:t>Refined</w:t>
            </w:r>
            <w:r w:rsidR="00725319">
              <w:rPr>
                <w:rFonts w:eastAsia="Calibri" w:cstheme="minorHAnsi"/>
                <w:color w:val="2F2F2F"/>
              </w:rPr>
              <w:t xml:space="preserve"> front-end </w:t>
            </w:r>
            <w:r>
              <w:rPr>
                <w:rFonts w:eastAsia="Calibri" w:cstheme="minorHAnsi"/>
                <w:color w:val="2F2F2F"/>
              </w:rPr>
              <w:t>elements and data loading components optimizing responsiveness and better user experience.</w:t>
            </w:r>
          </w:p>
          <w:p w14:paraId="0BFE4F47" w14:textId="5E458867" w:rsidR="00FA2EDF" w:rsidRPr="000737D5" w:rsidRDefault="00666CC6" w:rsidP="00FA2EDF">
            <w:pPr>
              <w:keepNext/>
              <w:keepLines/>
              <w:spacing w:before="120" w:line="240" w:lineRule="auto"/>
              <w:outlineLvl w:val="1"/>
              <w:rPr>
                <w:rFonts w:eastAsia="Times New Roman" w:cstheme="minorHAnsi"/>
                <w:b/>
                <w:color w:val="2F2F2F"/>
                <w:sz w:val="22"/>
              </w:rPr>
            </w:pPr>
            <w:r>
              <w:rPr>
                <w:rFonts w:eastAsia="Times New Roman" w:cstheme="minorHAnsi"/>
                <w:b/>
                <w:color w:val="2F2F2F"/>
                <w:sz w:val="22"/>
              </w:rPr>
              <w:t>Software Developer</w:t>
            </w:r>
            <w:r w:rsidR="00FA2EDF" w:rsidRPr="000737D5">
              <w:rPr>
                <w:rFonts w:eastAsia="Times New Roman" w:cstheme="minorHAnsi"/>
                <w:b/>
                <w:color w:val="2F2F2F"/>
                <w:sz w:val="22"/>
              </w:rPr>
              <w:t xml:space="preserve"> | Value Labs LLP | Hyderabad, India</w:t>
            </w:r>
          </w:p>
          <w:p w14:paraId="36340F71" w14:textId="2A19CCE1" w:rsidR="00FA2EDF" w:rsidRPr="000737D5" w:rsidRDefault="00666CC6" w:rsidP="00FA2EDF">
            <w:pPr>
              <w:keepNext/>
              <w:keepLines/>
              <w:spacing w:after="120"/>
              <w:outlineLvl w:val="2"/>
              <w:rPr>
                <w:rFonts w:eastAsia="Times New Roman" w:cstheme="minorHAnsi"/>
                <w:color w:val="2F2F2F"/>
                <w:szCs w:val="26"/>
              </w:rPr>
            </w:pPr>
            <w:r>
              <w:rPr>
                <w:rFonts w:eastAsia="Times New Roman" w:cstheme="minorHAnsi"/>
                <w:color w:val="2F2F2F"/>
                <w:sz w:val="22"/>
              </w:rPr>
              <w:t>February</w:t>
            </w:r>
            <w:r w:rsidR="00FA2EDF" w:rsidRPr="000737D5">
              <w:rPr>
                <w:rFonts w:eastAsia="Times New Roman" w:cstheme="minorHAnsi"/>
                <w:color w:val="2F2F2F"/>
                <w:sz w:val="22"/>
              </w:rPr>
              <w:t xml:space="preserve"> 2021 – March 2022</w:t>
            </w:r>
          </w:p>
          <w:p w14:paraId="064121D2" w14:textId="74672D74" w:rsidR="00FA2EDF" w:rsidRPr="00FE0104" w:rsidRDefault="007C2FB4" w:rsidP="000078D8">
            <w:pPr>
              <w:pStyle w:val="ListParagraph"/>
              <w:numPr>
                <w:ilvl w:val="0"/>
                <w:numId w:val="10"/>
              </w:numPr>
              <w:spacing w:before="120"/>
              <w:jc w:val="both"/>
              <w:rPr>
                <w:rFonts w:eastAsia="Calibri" w:cstheme="minorHAnsi"/>
                <w:color w:val="2F2F2F"/>
              </w:rPr>
            </w:pPr>
            <w:r>
              <w:rPr>
                <w:rFonts w:eastAsia="Calibri" w:cstheme="minorHAnsi"/>
                <w:color w:val="2F2F2F"/>
              </w:rPr>
              <w:t>Actively</w:t>
            </w:r>
            <w:r w:rsidR="002364E1" w:rsidRPr="00FE0104">
              <w:rPr>
                <w:rFonts w:eastAsia="Calibri" w:cstheme="minorHAnsi"/>
                <w:color w:val="2F2F2F"/>
              </w:rPr>
              <w:t xml:space="preserve"> contributed</w:t>
            </w:r>
            <w:r w:rsidR="00FA2EDF" w:rsidRPr="00FE0104">
              <w:rPr>
                <w:rFonts w:eastAsia="Calibri" w:cstheme="minorHAnsi"/>
                <w:color w:val="2F2F2F"/>
              </w:rPr>
              <w:t xml:space="preserve"> </w:t>
            </w:r>
            <w:r w:rsidR="007301B2" w:rsidRPr="00FE0104">
              <w:rPr>
                <w:rFonts w:eastAsia="Calibri" w:cstheme="minorHAnsi"/>
                <w:color w:val="2F2F2F"/>
              </w:rPr>
              <w:t xml:space="preserve">to </w:t>
            </w:r>
            <w:r w:rsidR="00FA2EDF" w:rsidRPr="00FE0104">
              <w:rPr>
                <w:rFonts w:eastAsia="Calibri" w:cstheme="minorHAnsi"/>
                <w:color w:val="2F2F2F"/>
              </w:rPr>
              <w:t>DevOps team for the project Automation of Windows Patch Management.</w:t>
            </w:r>
          </w:p>
          <w:p w14:paraId="333B26B5" w14:textId="4C77B034" w:rsidR="008B43F8" w:rsidRPr="00FE0104" w:rsidRDefault="00785BEE" w:rsidP="000078D8">
            <w:pPr>
              <w:pStyle w:val="ListBullet"/>
              <w:ind w:left="504"/>
              <w:jc w:val="both"/>
              <w:rPr>
                <w:rFonts w:cstheme="minorHAnsi"/>
              </w:rPr>
            </w:pPr>
            <w:r w:rsidRPr="00FE0104">
              <w:rPr>
                <w:rFonts w:eastAsia="Calibri" w:cstheme="minorHAnsi"/>
                <w:color w:val="2F2F2F"/>
              </w:rPr>
              <w:t>Proactively finished assigned</w:t>
            </w:r>
            <w:r w:rsidR="00FA2EDF" w:rsidRPr="00FE0104">
              <w:rPr>
                <w:rFonts w:eastAsia="Calibri" w:cstheme="minorHAnsi"/>
                <w:color w:val="2F2F2F"/>
              </w:rPr>
              <w:t xml:space="preserve"> </w:t>
            </w:r>
            <w:r w:rsidRPr="00FE0104">
              <w:rPr>
                <w:rFonts w:eastAsia="Calibri" w:cstheme="minorHAnsi"/>
                <w:color w:val="2F2F2F"/>
              </w:rPr>
              <w:t>tasks</w:t>
            </w:r>
            <w:r w:rsidR="00FA2EDF" w:rsidRPr="00FE0104">
              <w:rPr>
                <w:rFonts w:eastAsia="Calibri" w:cstheme="minorHAnsi"/>
                <w:color w:val="2F2F2F"/>
              </w:rPr>
              <w:t>, met all deadlines and reported daily progress to t</w:t>
            </w:r>
            <w:r w:rsidRPr="00FE0104">
              <w:rPr>
                <w:rFonts w:eastAsia="Calibri" w:cstheme="minorHAnsi"/>
                <w:color w:val="2F2F2F"/>
              </w:rPr>
              <w:t>he t</w:t>
            </w:r>
            <w:r w:rsidR="00FA2EDF" w:rsidRPr="00FE0104">
              <w:rPr>
                <w:rFonts w:eastAsia="Calibri" w:cstheme="minorHAnsi"/>
                <w:color w:val="2F2F2F"/>
              </w:rPr>
              <w:t>eam lead.</w:t>
            </w:r>
          </w:p>
          <w:p w14:paraId="0A3E819B" w14:textId="6862A514" w:rsidR="002373BB" w:rsidRPr="00FE0104" w:rsidRDefault="002373BB" w:rsidP="002373BB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</w:rPr>
            </w:pPr>
          </w:p>
        </w:tc>
      </w:tr>
      <w:tr w:rsidR="008B43F8" w:rsidRPr="00FE0104" w14:paraId="5461B2BE" w14:textId="77777777" w:rsidTr="002764AB">
        <w:trPr>
          <w:trHeight w:val="2334"/>
        </w:trPr>
        <w:tc>
          <w:tcPr>
            <w:tcW w:w="10080" w:type="dxa"/>
            <w:gridSpan w:val="2"/>
            <w:tcBorders>
              <w:top w:val="single" w:sz="24" w:space="0" w:color="5F5F5F" w:themeColor="accent5"/>
            </w:tcBorders>
          </w:tcPr>
          <w:p w14:paraId="3A324427" w14:textId="25086A76" w:rsidR="008B43F8" w:rsidRPr="00FE0104" w:rsidRDefault="008B43F8" w:rsidP="008B43F8">
            <w:pPr>
              <w:pStyle w:val="Heading1"/>
              <w:rPr>
                <w:rFonts w:cstheme="minorHAnsi"/>
              </w:rPr>
            </w:pPr>
            <w:r w:rsidRPr="00FE0104">
              <w:rPr>
                <w:rFonts w:cstheme="minorHAnsi"/>
              </w:rPr>
              <w:t>E</w:t>
            </w:r>
            <w:r w:rsidR="00FA2EDF" w:rsidRPr="00FE0104">
              <w:rPr>
                <w:rFonts w:cstheme="minorHAnsi"/>
              </w:rPr>
              <w:t>DUCATION</w:t>
            </w:r>
          </w:p>
          <w:p w14:paraId="4ECD579C" w14:textId="77777777" w:rsidR="00FA2EDF" w:rsidRPr="00FE0104" w:rsidRDefault="00FA2EDF" w:rsidP="00FA2EDF">
            <w:pPr>
              <w:rPr>
                <w:rFonts w:cstheme="minorHAnsi"/>
                <w:b/>
                <w:bCs/>
                <w:sz w:val="22"/>
              </w:rPr>
            </w:pPr>
            <w:r w:rsidRPr="00FE0104">
              <w:rPr>
                <w:rFonts w:cstheme="minorHAnsi"/>
                <w:b/>
                <w:bCs/>
                <w:sz w:val="22"/>
              </w:rPr>
              <w:t>Master of Science in Computer Science | University of Alabama at Birmingham, AL</w:t>
            </w:r>
          </w:p>
          <w:p w14:paraId="36A6E818" w14:textId="6B3A0252" w:rsidR="00FA2EDF" w:rsidRPr="00FE0104" w:rsidRDefault="00331288" w:rsidP="00FA2EDF">
            <w:pPr>
              <w:rPr>
                <w:rFonts w:cstheme="minorHAnsi"/>
              </w:rPr>
            </w:pPr>
            <w:r>
              <w:rPr>
                <w:rFonts w:cstheme="minorHAnsi"/>
                <w:sz w:val="22"/>
              </w:rPr>
              <w:t xml:space="preserve">August 2024 - </w:t>
            </w:r>
            <w:r w:rsidR="00FA2EDF" w:rsidRPr="00FE0104">
              <w:rPr>
                <w:rFonts w:cstheme="minorHAnsi"/>
                <w:sz w:val="22"/>
              </w:rPr>
              <w:t>May 2026</w:t>
            </w:r>
            <w:r>
              <w:rPr>
                <w:rFonts w:cstheme="minorHAnsi"/>
                <w:sz w:val="22"/>
              </w:rPr>
              <w:t xml:space="preserve"> </w:t>
            </w:r>
            <w:r w:rsidR="00FA2EDF" w:rsidRPr="00FE0104">
              <w:rPr>
                <w:rFonts w:cstheme="minorHAnsi"/>
                <w:sz w:val="22"/>
              </w:rPr>
              <w:t>| GPA: 4.0/4.0</w:t>
            </w:r>
          </w:p>
          <w:p w14:paraId="3C22B430" w14:textId="77777777" w:rsidR="00FA2EDF" w:rsidRPr="00FE0104" w:rsidRDefault="00FA2EDF" w:rsidP="00FA2EDF">
            <w:pPr>
              <w:pStyle w:val="Heading2"/>
              <w:rPr>
                <w:rFonts w:cstheme="minorHAnsi"/>
                <w:sz w:val="22"/>
                <w:szCs w:val="22"/>
              </w:rPr>
            </w:pPr>
            <w:r w:rsidRPr="00FE0104">
              <w:rPr>
                <w:rFonts w:cstheme="minorHAnsi"/>
                <w:sz w:val="22"/>
                <w:szCs w:val="22"/>
              </w:rPr>
              <w:t>Bachelor of Technology in Information Technology | Institute of Aeronautical Engineering, Hyderabad, India</w:t>
            </w:r>
          </w:p>
          <w:p w14:paraId="2CCD206D" w14:textId="458C8E20" w:rsidR="008B43F8" w:rsidRPr="00FE0104" w:rsidRDefault="00FA2EDF" w:rsidP="002764AB">
            <w:pPr>
              <w:pStyle w:val="Heading3"/>
              <w:rPr>
                <w:rFonts w:cstheme="minorHAnsi"/>
              </w:rPr>
            </w:pPr>
            <w:r w:rsidRPr="00FE0104">
              <w:rPr>
                <w:rFonts w:cstheme="minorHAnsi"/>
                <w:sz w:val="22"/>
                <w:szCs w:val="22"/>
              </w:rPr>
              <w:t>July 2018 - July 2022 | GPA: 8.49/10.00</w:t>
            </w:r>
          </w:p>
        </w:tc>
      </w:tr>
      <w:tr w:rsidR="008B43F8" w:rsidRPr="00FE0104" w14:paraId="497027FC" w14:textId="77777777" w:rsidTr="00242C46">
        <w:trPr>
          <w:trHeight w:val="831"/>
        </w:trPr>
        <w:tc>
          <w:tcPr>
            <w:tcW w:w="10080" w:type="dxa"/>
            <w:gridSpan w:val="2"/>
            <w:tcBorders>
              <w:top w:val="single" w:sz="24" w:space="0" w:color="5F5F5F" w:themeColor="accent5"/>
            </w:tcBorders>
          </w:tcPr>
          <w:p w14:paraId="4312F5E5" w14:textId="77777777" w:rsidR="008B43F8" w:rsidRPr="00FE0104" w:rsidRDefault="008B43F8" w:rsidP="008B43F8">
            <w:pPr>
              <w:pStyle w:val="Heading1"/>
              <w:rPr>
                <w:rFonts w:cstheme="minorHAnsi"/>
              </w:rPr>
            </w:pPr>
            <w:r w:rsidRPr="00FE0104">
              <w:rPr>
                <w:rFonts w:cstheme="minorHAnsi"/>
              </w:rPr>
              <w:t>Skills</w:t>
            </w:r>
          </w:p>
        </w:tc>
      </w:tr>
      <w:tr w:rsidR="0010570D" w:rsidRPr="00FE0104" w14:paraId="7B0C9F95" w14:textId="77777777" w:rsidTr="00AA4A61">
        <w:tc>
          <w:tcPr>
            <w:tcW w:w="5670" w:type="dxa"/>
          </w:tcPr>
          <w:p w14:paraId="6EBAC78F" w14:textId="789CF1CB" w:rsidR="008B43F8" w:rsidRPr="00FE0104" w:rsidRDefault="00167610" w:rsidP="00AA4A61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cstheme="minorHAnsi"/>
              </w:rPr>
            </w:pPr>
            <w:r w:rsidRPr="00FE0104">
              <w:rPr>
                <w:rFonts w:cstheme="minorHAnsi"/>
                <w:b/>
                <w:bCs/>
              </w:rPr>
              <w:t>Programming Languages</w:t>
            </w:r>
            <w:r w:rsidRPr="00FE0104">
              <w:rPr>
                <w:rFonts w:cstheme="minorHAnsi"/>
              </w:rPr>
              <w:t xml:space="preserve">: </w:t>
            </w:r>
            <w:r w:rsidR="00E337E8" w:rsidRPr="00FE0104">
              <w:rPr>
                <w:rFonts w:cstheme="minorHAnsi"/>
              </w:rPr>
              <w:t xml:space="preserve">C, Java, Python, </w:t>
            </w:r>
            <w:r w:rsidR="00AA4A61">
              <w:rPr>
                <w:rFonts w:cstheme="minorHAnsi"/>
              </w:rPr>
              <w:t xml:space="preserve">HTML, CSS, </w:t>
            </w:r>
            <w:r w:rsidR="00E337E8" w:rsidRPr="00FE0104">
              <w:rPr>
                <w:rFonts w:cstheme="minorHAnsi"/>
              </w:rPr>
              <w:t>JavaScript, SQL</w:t>
            </w:r>
          </w:p>
          <w:p w14:paraId="60436CE1" w14:textId="0AB1F7B6" w:rsidR="0010570D" w:rsidRPr="00FE0104" w:rsidRDefault="00167610" w:rsidP="005E4A1D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cstheme="minorHAnsi"/>
              </w:rPr>
            </w:pPr>
            <w:r w:rsidRPr="00FE0104">
              <w:rPr>
                <w:rFonts w:cstheme="minorHAnsi"/>
                <w:b/>
                <w:bCs/>
              </w:rPr>
              <w:t>Frameworks</w:t>
            </w:r>
            <w:r w:rsidRPr="00FE0104">
              <w:rPr>
                <w:rFonts w:cstheme="minorHAnsi"/>
              </w:rPr>
              <w:t xml:space="preserve">: </w:t>
            </w:r>
            <w:r w:rsidR="00FA2EDF" w:rsidRPr="00FE0104">
              <w:rPr>
                <w:rFonts w:cstheme="minorHAnsi"/>
              </w:rPr>
              <w:t>Spring boot</w:t>
            </w:r>
            <w:r w:rsidR="00416677">
              <w:rPr>
                <w:rFonts w:cstheme="minorHAnsi"/>
              </w:rPr>
              <w:t xml:space="preserve"> (Microservices)</w:t>
            </w:r>
            <w:r w:rsidR="00FA2EDF" w:rsidRPr="00FE0104">
              <w:rPr>
                <w:rFonts w:cstheme="minorHAnsi"/>
              </w:rPr>
              <w:t xml:space="preserve">, </w:t>
            </w:r>
            <w:r w:rsidR="00E337E8" w:rsidRPr="00FE0104">
              <w:rPr>
                <w:rFonts w:cstheme="minorHAnsi"/>
              </w:rPr>
              <w:t>Angular</w:t>
            </w:r>
          </w:p>
        </w:tc>
        <w:tc>
          <w:tcPr>
            <w:tcW w:w="4410" w:type="dxa"/>
          </w:tcPr>
          <w:p w14:paraId="494754CE" w14:textId="154C73AA" w:rsidR="005E4A1D" w:rsidRPr="00FE0104" w:rsidRDefault="00AA4A61" w:rsidP="00FA2EDF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 </w:t>
            </w:r>
            <w:r w:rsidR="005E4A1D" w:rsidRPr="00FE0104">
              <w:rPr>
                <w:rFonts w:cstheme="minorHAnsi"/>
                <w:b/>
                <w:bCs/>
              </w:rPr>
              <w:t>Tools</w:t>
            </w:r>
            <w:r w:rsidR="00B457C6">
              <w:rPr>
                <w:rFonts w:cstheme="minorHAnsi"/>
                <w:b/>
                <w:bCs/>
              </w:rPr>
              <w:t xml:space="preserve"> &amp; Services</w:t>
            </w:r>
            <w:r w:rsidR="005E4A1D" w:rsidRPr="00FE0104">
              <w:rPr>
                <w:rFonts w:cstheme="minorHAnsi"/>
              </w:rPr>
              <w:t xml:space="preserve">: Git, </w:t>
            </w:r>
            <w:r w:rsidR="00B457C6">
              <w:rPr>
                <w:rFonts w:cstheme="minorHAnsi"/>
              </w:rPr>
              <w:t>Docker,</w:t>
            </w:r>
            <w:r w:rsidR="005E4A1D" w:rsidRPr="00FE0104">
              <w:rPr>
                <w:rFonts w:cstheme="minorHAnsi"/>
              </w:rPr>
              <w:t xml:space="preserve"> AWS Services</w:t>
            </w:r>
          </w:p>
          <w:p w14:paraId="48A19CE4" w14:textId="19EE4F34" w:rsidR="001F703C" w:rsidRPr="00FE0104" w:rsidRDefault="00AA4A61" w:rsidP="005E4A1D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 xml:space="preserve"> </w:t>
            </w:r>
            <w:r w:rsidR="005E4A1D" w:rsidRPr="00FE0104">
              <w:rPr>
                <w:rFonts w:cstheme="minorHAnsi"/>
                <w:b/>
                <w:bCs/>
              </w:rPr>
              <w:t>Operating Systems</w:t>
            </w:r>
            <w:r w:rsidR="005E4A1D" w:rsidRPr="00FE0104">
              <w:rPr>
                <w:rFonts w:cstheme="minorHAnsi"/>
              </w:rPr>
              <w:t>: Windows, Linux &amp; MacOS</w:t>
            </w:r>
          </w:p>
        </w:tc>
      </w:tr>
    </w:tbl>
    <w:p w14:paraId="2E52FF48" w14:textId="75E0C1DD" w:rsidR="00595471" w:rsidRPr="00FE0104" w:rsidRDefault="001F703C" w:rsidP="0010570D">
      <w:pPr>
        <w:pStyle w:val="ListBullet"/>
        <w:numPr>
          <w:ilvl w:val="0"/>
          <w:numId w:val="0"/>
        </w:numPr>
        <w:rPr>
          <w:rFonts w:cstheme="minorHAnsi"/>
        </w:rPr>
      </w:pPr>
      <w:r w:rsidRPr="00646B93">
        <w:rPr>
          <w:rFonts w:cstheme="minorHAnsi"/>
          <w:b/>
          <w:bCs/>
        </w:rPr>
        <w:t>Other Skills</w:t>
      </w:r>
      <w:r>
        <w:rPr>
          <w:rFonts w:cstheme="minorHAnsi"/>
        </w:rPr>
        <w:t xml:space="preserve">: </w:t>
      </w:r>
      <w:r w:rsidR="00D258CA">
        <w:rPr>
          <w:rFonts w:cstheme="minorHAnsi"/>
        </w:rPr>
        <w:t xml:space="preserve">Analyzing, Problem Solving, </w:t>
      </w:r>
      <w:r>
        <w:rPr>
          <w:rFonts w:cstheme="minorHAnsi"/>
        </w:rPr>
        <w:t>Debugging and Troubleshooting</w:t>
      </w:r>
    </w:p>
    <w:sectPr w:rsidR="00595471" w:rsidRPr="00FE0104" w:rsidSect="001140E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E0876" w14:textId="77777777" w:rsidR="00AB1CA2" w:rsidRDefault="00AB1CA2" w:rsidP="00E97F0F">
      <w:r>
        <w:separator/>
      </w:r>
    </w:p>
  </w:endnote>
  <w:endnote w:type="continuationSeparator" w:id="0">
    <w:p w14:paraId="0EECCBD9" w14:textId="77777777" w:rsidR="00AB1CA2" w:rsidRDefault="00AB1CA2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602B7" w14:textId="77777777" w:rsidR="00416677" w:rsidRDefault="004166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03C91" w14:textId="77777777" w:rsidR="00416677" w:rsidRDefault="004166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195E" w14:textId="77777777" w:rsidR="00416677" w:rsidRDefault="00416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3D426" w14:textId="77777777" w:rsidR="00AB1CA2" w:rsidRDefault="00AB1CA2" w:rsidP="00E97F0F">
      <w:r>
        <w:separator/>
      </w:r>
    </w:p>
  </w:footnote>
  <w:footnote w:type="continuationSeparator" w:id="0">
    <w:p w14:paraId="414F18FF" w14:textId="77777777" w:rsidR="00AB1CA2" w:rsidRDefault="00AB1CA2" w:rsidP="00E97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3939" w14:textId="77777777" w:rsidR="00FA2EDF" w:rsidRDefault="00FA2E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86759" w14:textId="77777777" w:rsidR="00FA2EDF" w:rsidRDefault="00FA2E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613B0" w14:textId="77777777" w:rsidR="00FA2EDF" w:rsidRDefault="00FA2E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0E84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BA9ECAD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DDDDD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DDDDD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DDDDD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DDDDD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4BB937C8"/>
    <w:multiLevelType w:val="hybridMultilevel"/>
    <w:tmpl w:val="A1FA9414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EFD034A"/>
    <w:multiLevelType w:val="hybridMultilevel"/>
    <w:tmpl w:val="B9B037B2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7" w15:restartNumberingAfterBreak="0">
    <w:nsid w:val="57110293"/>
    <w:multiLevelType w:val="hybridMultilevel"/>
    <w:tmpl w:val="34A64AA0"/>
    <w:lvl w:ilvl="0" w:tplc="0B80ACE0">
      <w:start w:val="456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77F48A7"/>
    <w:multiLevelType w:val="hybridMultilevel"/>
    <w:tmpl w:val="215C52A2"/>
    <w:lvl w:ilvl="0" w:tplc="7A2EBF3E">
      <w:start w:val="4567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9477200">
    <w:abstractNumId w:val="2"/>
  </w:num>
  <w:num w:numId="2" w16cid:durableId="1850561498">
    <w:abstractNumId w:val="8"/>
  </w:num>
  <w:num w:numId="3" w16cid:durableId="1439131869">
    <w:abstractNumId w:val="3"/>
  </w:num>
  <w:num w:numId="4" w16cid:durableId="522599447">
    <w:abstractNumId w:val="0"/>
  </w:num>
  <w:num w:numId="5" w16cid:durableId="1779566287">
    <w:abstractNumId w:val="1"/>
  </w:num>
  <w:num w:numId="6" w16cid:durableId="2006325930">
    <w:abstractNumId w:val="4"/>
  </w:num>
  <w:num w:numId="7" w16cid:durableId="539393006">
    <w:abstractNumId w:val="7"/>
  </w:num>
  <w:num w:numId="8" w16cid:durableId="263849288">
    <w:abstractNumId w:val="9"/>
  </w:num>
  <w:num w:numId="9" w16cid:durableId="266541742">
    <w:abstractNumId w:val="5"/>
  </w:num>
  <w:num w:numId="10" w16cid:durableId="1897667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CF3"/>
    <w:rsid w:val="000023FF"/>
    <w:rsid w:val="000078D8"/>
    <w:rsid w:val="00027112"/>
    <w:rsid w:val="00041664"/>
    <w:rsid w:val="00042BFC"/>
    <w:rsid w:val="000511F6"/>
    <w:rsid w:val="000577E3"/>
    <w:rsid w:val="00061FF9"/>
    <w:rsid w:val="00064367"/>
    <w:rsid w:val="000761F2"/>
    <w:rsid w:val="000867C9"/>
    <w:rsid w:val="000871EE"/>
    <w:rsid w:val="000B3CCE"/>
    <w:rsid w:val="000B6298"/>
    <w:rsid w:val="000D292C"/>
    <w:rsid w:val="000D5216"/>
    <w:rsid w:val="001054FD"/>
    <w:rsid w:val="0010570D"/>
    <w:rsid w:val="001140E3"/>
    <w:rsid w:val="00167610"/>
    <w:rsid w:val="00176990"/>
    <w:rsid w:val="00180710"/>
    <w:rsid w:val="00195DBF"/>
    <w:rsid w:val="00195EF4"/>
    <w:rsid w:val="001C17AE"/>
    <w:rsid w:val="001D7755"/>
    <w:rsid w:val="001F1B01"/>
    <w:rsid w:val="001F6AE4"/>
    <w:rsid w:val="001F703C"/>
    <w:rsid w:val="002105E3"/>
    <w:rsid w:val="00222532"/>
    <w:rsid w:val="00233666"/>
    <w:rsid w:val="002364E1"/>
    <w:rsid w:val="002373BB"/>
    <w:rsid w:val="002764AB"/>
    <w:rsid w:val="00285C66"/>
    <w:rsid w:val="00285F5A"/>
    <w:rsid w:val="00286E4C"/>
    <w:rsid w:val="002876DE"/>
    <w:rsid w:val="002A08A8"/>
    <w:rsid w:val="002C2992"/>
    <w:rsid w:val="002D6F34"/>
    <w:rsid w:val="0030456C"/>
    <w:rsid w:val="00304FD1"/>
    <w:rsid w:val="00317D6C"/>
    <w:rsid w:val="00330CF3"/>
    <w:rsid w:val="00331288"/>
    <w:rsid w:val="00347C6E"/>
    <w:rsid w:val="00354664"/>
    <w:rsid w:val="00356172"/>
    <w:rsid w:val="00356697"/>
    <w:rsid w:val="003664EA"/>
    <w:rsid w:val="00385FE3"/>
    <w:rsid w:val="003A3CEA"/>
    <w:rsid w:val="003B446A"/>
    <w:rsid w:val="003B65BE"/>
    <w:rsid w:val="003E58E1"/>
    <w:rsid w:val="0040021D"/>
    <w:rsid w:val="0040415F"/>
    <w:rsid w:val="00404608"/>
    <w:rsid w:val="00414B72"/>
    <w:rsid w:val="0041590D"/>
    <w:rsid w:val="00416677"/>
    <w:rsid w:val="004318EF"/>
    <w:rsid w:val="004423EA"/>
    <w:rsid w:val="00443DBD"/>
    <w:rsid w:val="00445BE2"/>
    <w:rsid w:val="004522A8"/>
    <w:rsid w:val="00462DB0"/>
    <w:rsid w:val="0046637B"/>
    <w:rsid w:val="00496F55"/>
    <w:rsid w:val="004C0E63"/>
    <w:rsid w:val="004C3597"/>
    <w:rsid w:val="004D2889"/>
    <w:rsid w:val="004E102D"/>
    <w:rsid w:val="005006A0"/>
    <w:rsid w:val="00510684"/>
    <w:rsid w:val="00512023"/>
    <w:rsid w:val="00527F5D"/>
    <w:rsid w:val="00531656"/>
    <w:rsid w:val="005352DD"/>
    <w:rsid w:val="0055747F"/>
    <w:rsid w:val="0056002E"/>
    <w:rsid w:val="00563329"/>
    <w:rsid w:val="005647FF"/>
    <w:rsid w:val="005662D2"/>
    <w:rsid w:val="0057527E"/>
    <w:rsid w:val="005937B7"/>
    <w:rsid w:val="00594E3E"/>
    <w:rsid w:val="00595471"/>
    <w:rsid w:val="005969B4"/>
    <w:rsid w:val="005A4905"/>
    <w:rsid w:val="005A5DD3"/>
    <w:rsid w:val="005D2ADF"/>
    <w:rsid w:val="005E4A1D"/>
    <w:rsid w:val="005E78E1"/>
    <w:rsid w:val="00602FE5"/>
    <w:rsid w:val="0060583F"/>
    <w:rsid w:val="00612A80"/>
    <w:rsid w:val="0061307F"/>
    <w:rsid w:val="00615397"/>
    <w:rsid w:val="00626828"/>
    <w:rsid w:val="00643E15"/>
    <w:rsid w:val="00646B93"/>
    <w:rsid w:val="00651F22"/>
    <w:rsid w:val="0066042B"/>
    <w:rsid w:val="00666CC6"/>
    <w:rsid w:val="0067259A"/>
    <w:rsid w:val="00677614"/>
    <w:rsid w:val="0069681E"/>
    <w:rsid w:val="00697D0A"/>
    <w:rsid w:val="006C1FC0"/>
    <w:rsid w:val="006C7B3E"/>
    <w:rsid w:val="006E52CE"/>
    <w:rsid w:val="006E6F61"/>
    <w:rsid w:val="006F22D4"/>
    <w:rsid w:val="00720313"/>
    <w:rsid w:val="00725319"/>
    <w:rsid w:val="00727144"/>
    <w:rsid w:val="007301B2"/>
    <w:rsid w:val="00734218"/>
    <w:rsid w:val="00760CDA"/>
    <w:rsid w:val="00785BEE"/>
    <w:rsid w:val="007A5431"/>
    <w:rsid w:val="007B3655"/>
    <w:rsid w:val="007C2FB4"/>
    <w:rsid w:val="007D2B02"/>
    <w:rsid w:val="007E099E"/>
    <w:rsid w:val="007E1610"/>
    <w:rsid w:val="007E5A17"/>
    <w:rsid w:val="00806B00"/>
    <w:rsid w:val="008156AE"/>
    <w:rsid w:val="00821F9C"/>
    <w:rsid w:val="00841B4B"/>
    <w:rsid w:val="00866404"/>
    <w:rsid w:val="00895C06"/>
    <w:rsid w:val="008A18E3"/>
    <w:rsid w:val="008B3A32"/>
    <w:rsid w:val="008B43F8"/>
    <w:rsid w:val="008B6187"/>
    <w:rsid w:val="008C49DB"/>
    <w:rsid w:val="008C5D5E"/>
    <w:rsid w:val="008D0ACA"/>
    <w:rsid w:val="008E016A"/>
    <w:rsid w:val="008F6B4F"/>
    <w:rsid w:val="00913310"/>
    <w:rsid w:val="00915EDF"/>
    <w:rsid w:val="00947335"/>
    <w:rsid w:val="00974F9D"/>
    <w:rsid w:val="0099465D"/>
    <w:rsid w:val="00996F4F"/>
    <w:rsid w:val="009A0812"/>
    <w:rsid w:val="009B5055"/>
    <w:rsid w:val="009C08DD"/>
    <w:rsid w:val="009D3424"/>
    <w:rsid w:val="009D7FF7"/>
    <w:rsid w:val="009F442E"/>
    <w:rsid w:val="009F61EA"/>
    <w:rsid w:val="00A06949"/>
    <w:rsid w:val="00A07BB9"/>
    <w:rsid w:val="00A2307E"/>
    <w:rsid w:val="00A31D63"/>
    <w:rsid w:val="00A32287"/>
    <w:rsid w:val="00A40DEC"/>
    <w:rsid w:val="00A47A4E"/>
    <w:rsid w:val="00A61749"/>
    <w:rsid w:val="00A65E86"/>
    <w:rsid w:val="00A66AFF"/>
    <w:rsid w:val="00A93DCA"/>
    <w:rsid w:val="00AA3564"/>
    <w:rsid w:val="00AA4A61"/>
    <w:rsid w:val="00AA4BEF"/>
    <w:rsid w:val="00AB1CA2"/>
    <w:rsid w:val="00AB359B"/>
    <w:rsid w:val="00AB4707"/>
    <w:rsid w:val="00AD1CD8"/>
    <w:rsid w:val="00AE03B9"/>
    <w:rsid w:val="00AE1FE7"/>
    <w:rsid w:val="00B00B32"/>
    <w:rsid w:val="00B17D5E"/>
    <w:rsid w:val="00B20698"/>
    <w:rsid w:val="00B31E80"/>
    <w:rsid w:val="00B370C1"/>
    <w:rsid w:val="00B457C6"/>
    <w:rsid w:val="00B568AD"/>
    <w:rsid w:val="00B8571E"/>
    <w:rsid w:val="00BB2CA7"/>
    <w:rsid w:val="00BB326D"/>
    <w:rsid w:val="00BB4AF4"/>
    <w:rsid w:val="00BD6F90"/>
    <w:rsid w:val="00BE4745"/>
    <w:rsid w:val="00BF0671"/>
    <w:rsid w:val="00C2395C"/>
    <w:rsid w:val="00C23DE3"/>
    <w:rsid w:val="00C267A8"/>
    <w:rsid w:val="00C65B2F"/>
    <w:rsid w:val="00C74AF9"/>
    <w:rsid w:val="00C86FD8"/>
    <w:rsid w:val="00C93337"/>
    <w:rsid w:val="00CC0FFE"/>
    <w:rsid w:val="00CE32C4"/>
    <w:rsid w:val="00CE3B09"/>
    <w:rsid w:val="00D02789"/>
    <w:rsid w:val="00D04A75"/>
    <w:rsid w:val="00D16FBF"/>
    <w:rsid w:val="00D258CA"/>
    <w:rsid w:val="00D32D24"/>
    <w:rsid w:val="00D4199F"/>
    <w:rsid w:val="00D44C0E"/>
    <w:rsid w:val="00D84FFF"/>
    <w:rsid w:val="00D871D4"/>
    <w:rsid w:val="00DA1E57"/>
    <w:rsid w:val="00DC24F3"/>
    <w:rsid w:val="00DD4FD1"/>
    <w:rsid w:val="00E13ECD"/>
    <w:rsid w:val="00E1581D"/>
    <w:rsid w:val="00E337E8"/>
    <w:rsid w:val="00E37D03"/>
    <w:rsid w:val="00E40F77"/>
    <w:rsid w:val="00E67552"/>
    <w:rsid w:val="00E7344F"/>
    <w:rsid w:val="00E76C1C"/>
    <w:rsid w:val="00E76D1E"/>
    <w:rsid w:val="00E8590D"/>
    <w:rsid w:val="00E97F0F"/>
    <w:rsid w:val="00EB6E11"/>
    <w:rsid w:val="00EC0F9C"/>
    <w:rsid w:val="00EE6193"/>
    <w:rsid w:val="00EF0426"/>
    <w:rsid w:val="00EF71BE"/>
    <w:rsid w:val="00F06B66"/>
    <w:rsid w:val="00F257D5"/>
    <w:rsid w:val="00F37620"/>
    <w:rsid w:val="00F5284C"/>
    <w:rsid w:val="00F62CF3"/>
    <w:rsid w:val="00F71627"/>
    <w:rsid w:val="00F73B1E"/>
    <w:rsid w:val="00F908AF"/>
    <w:rsid w:val="00FA18A9"/>
    <w:rsid w:val="00FA2EDF"/>
    <w:rsid w:val="00FA3628"/>
    <w:rsid w:val="00FA7765"/>
    <w:rsid w:val="00FB5FCF"/>
    <w:rsid w:val="00FC6CDF"/>
    <w:rsid w:val="00FE0104"/>
    <w:rsid w:val="00FF16A4"/>
    <w:rsid w:val="00FF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BD42"/>
  <w15:chartTrackingRefBased/>
  <w15:docId w15:val="{134DC1AB-B88B-48F5-BFD1-93097F45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F2F2F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304FD1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F2F2F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F2F2F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6298"/>
    <w:rPr>
      <w:rFonts w:eastAsiaTheme="majorEastAsia" w:cs="Times New Roman (Headings CS)"/>
      <w:b/>
      <w:color w:val="2F2F2F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F2F2F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A5A5A5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5F5F5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1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F2F2F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F2F2F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F2F2F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5"/>
      </w:numPr>
    </w:pPr>
  </w:style>
  <w:style w:type="numbering" w:customStyle="1" w:styleId="CurrentList4">
    <w:name w:val="Current List4"/>
    <w:uiPriority w:val="99"/>
    <w:rsid w:val="00AA3564"/>
    <w:pPr>
      <w:numPr>
        <w:numId w:val="6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677614"/>
    <w:rPr>
      <w:color w:val="91919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tel:+1%202058977790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ashashchandrakollu1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sha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139FEB-5BF1-4A66-A733-96EAD72365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C5BE0E-1816-478D-B13D-02A7AE57DA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CE5ED39-65BB-4DB1-B6E8-0046348B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C548D7-B355-4E45-99CA-12CACF7FF4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C:\Users\yasha\AppData\Roaming\Microsoft\Templates\ATS stylish accounting resume.dotx</Template>
  <TotalTime>52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User YcK</dc:creator>
  <cp:keywords/>
  <dc:description/>
  <cp:lastModifiedBy>Win User YcK</cp:lastModifiedBy>
  <cp:revision>26</cp:revision>
  <cp:lastPrinted>2024-09-03T00:52:00Z</cp:lastPrinted>
  <dcterms:created xsi:type="dcterms:W3CDTF">2025-12-28T21:42:00Z</dcterms:created>
  <dcterms:modified xsi:type="dcterms:W3CDTF">2026-05-19T20:08:00Z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